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344946" w14:paraId="06E466BB" w14:textId="7777777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209EE1DC" w14:textId="1DB315B8" w:rsidR="003D1B71" w:rsidRPr="00344946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0A4B6CAC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0A94BB5C" w14:textId="2B48BEB9" w:rsidR="003D1B71" w:rsidRPr="00344946" w:rsidRDefault="003D1B71" w:rsidP="00310F17">
            <w:pPr>
              <w:pStyle w:val="Title"/>
            </w:pPr>
            <w:r w:rsidRPr="00344946">
              <w:rPr>
                <w:lang w:bidi="nl-NL"/>
              </w:rPr>
              <w:br/>
            </w:r>
            <w:r w:rsidR="002E3343">
              <w:t>Shené</w:t>
            </w:r>
            <w:r w:rsidR="002E3343">
              <w:t xml:space="preserve"> </w:t>
            </w:r>
            <w:r w:rsidR="00041E0C">
              <w:t>Banga</w:t>
            </w:r>
          </w:p>
        </w:tc>
      </w:tr>
      <w:tr w:rsidR="003D1B71" w:rsidRPr="00344946" w14:paraId="4A9235DE" w14:textId="7777777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0345D127" w14:textId="77777777" w:rsidR="003D1B71" w:rsidRPr="00344946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28758801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3FEF691B" w14:textId="554B3E7A" w:rsidR="003D1B71" w:rsidRPr="007B42E6" w:rsidRDefault="0087710D" w:rsidP="00AC6C7E">
            <w:pPr>
              <w:pStyle w:val="Heading2"/>
              <w:rPr>
                <w:rFonts w:asciiTheme="majorHAnsi" w:hAnsiTheme="majorHAnsi" w:cs="Calibri"/>
                <w:color w:val="0072C7"/>
              </w:rPr>
            </w:pPr>
            <w:bookmarkStart w:id="0" w:name="_Hlk219360824"/>
            <w:r>
              <w:rPr>
                <w:rFonts w:asciiTheme="majorHAnsi" w:hAnsiTheme="majorHAnsi" w:cs="Calibri"/>
                <w:color w:val="0072C7"/>
              </w:rPr>
              <w:t>Profiel</w:t>
            </w:r>
          </w:p>
          <w:p w14:paraId="35522E2E" w14:textId="581E6392" w:rsidR="00E0344E" w:rsidRPr="002E3343" w:rsidRDefault="006D5030" w:rsidP="002E3343">
            <w:pPr>
              <w:pStyle w:val="Werkervaring"/>
            </w:pPr>
            <w:r w:rsidRPr="002E3343">
              <w:t xml:space="preserve">Leergierige student </w:t>
            </w:r>
            <w:r w:rsidR="002E3343" w:rsidRPr="002E3343">
              <w:t xml:space="preserve">Creative Software Development </w:t>
            </w:r>
            <w:r w:rsidRPr="002E3343">
              <w:t xml:space="preserve">met een </w:t>
            </w:r>
            <w:r w:rsidR="002E3343" w:rsidRPr="002E3343">
              <w:t>ambitie</w:t>
            </w:r>
            <w:r w:rsidRPr="002E3343">
              <w:t xml:space="preserve"> om door te groeien binnen </w:t>
            </w:r>
            <w:r w:rsidR="002E3343" w:rsidRPr="002E3343">
              <w:t>software</w:t>
            </w:r>
            <w:r w:rsidRPr="002E3343">
              <w:t xml:space="preserve"> </w:t>
            </w:r>
            <w:r w:rsidR="002E3343" w:rsidRPr="002E3343">
              <w:t>de</w:t>
            </w:r>
            <w:r w:rsidRPr="002E3343">
              <w:t>velopment. Ik luister goed en neem verantwoordelijkheid voor mijn werk. Op zoek naar een</w:t>
            </w:r>
            <w:r w:rsidR="002E3343" w:rsidRPr="002E3343">
              <w:t xml:space="preserve"> leerzame</w:t>
            </w:r>
            <w:r w:rsidRPr="002E3343">
              <w:t xml:space="preserve"> </w:t>
            </w:r>
            <w:r w:rsidR="002E3343" w:rsidRPr="002E3343">
              <w:t>omgeving waarin ik kan blijven leren en doorgroeien.</w:t>
            </w:r>
          </w:p>
          <w:bookmarkEnd w:id="0" w:displacedByCustomXml="next"/>
          <w:sdt>
            <w:sdtPr>
              <w:rPr>
                <w:rFonts w:asciiTheme="majorHAnsi" w:hAnsiTheme="majorHAnsi" w:cs="Calibri"/>
                <w:color w:val="0072C7"/>
              </w:rPr>
              <w:id w:val="-1554227259"/>
              <w:placeholder>
                <w:docPart w:val="B96192DFCE254BDC9E64101958A39A75"/>
              </w:placeholder>
              <w:temporary/>
              <w:showingPlcHdr/>
              <w15:appearance w15:val="hidden"/>
            </w:sdtPr>
            <w:sdtContent>
              <w:p w14:paraId="51C25218" w14:textId="5F662CF5" w:rsidR="003D1B71" w:rsidRPr="002B3376" w:rsidRDefault="003D1B71" w:rsidP="00AC6C7E">
                <w:pPr>
                  <w:pStyle w:val="Heading2"/>
                  <w:rPr>
                    <w:rFonts w:asciiTheme="majorHAnsi" w:hAnsiTheme="majorHAnsi" w:cs="Calibri"/>
                    <w:color w:val="0072C7"/>
                  </w:rPr>
                </w:pPr>
                <w:r w:rsidRPr="002B3376">
                  <w:rPr>
                    <w:rFonts w:asciiTheme="majorHAnsi" w:hAnsiTheme="majorHAnsi" w:cs="Calibri"/>
                    <w:lang w:bidi="nl-NL"/>
                  </w:rPr>
                  <w:t>Opleiding</w:t>
                </w:r>
              </w:p>
            </w:sdtContent>
          </w:sdt>
          <w:p w14:paraId="4EF09044" w14:textId="59342300" w:rsidR="002B3376" w:rsidRPr="002E3343" w:rsidRDefault="002B3376" w:rsidP="00353B60">
            <w:pPr>
              <w:pStyle w:val="Naamonderwijsinstelling"/>
              <w:rPr>
                <w:b w:val="0"/>
                <w:bCs/>
              </w:rPr>
            </w:pPr>
            <w:r w:rsidRPr="002E3343">
              <w:rPr>
                <w:b w:val="0"/>
                <w:bCs/>
              </w:rPr>
              <w:t>Creative Software Development</w:t>
            </w:r>
          </w:p>
          <w:p w14:paraId="26D43FB5" w14:textId="5A16ACAA" w:rsidR="003D1B71" w:rsidRPr="002E3343" w:rsidRDefault="00041E0C" w:rsidP="00353B60">
            <w:pPr>
              <w:pStyle w:val="Naamonderwijsinstelling"/>
              <w:rPr>
                <w:b w:val="0"/>
                <w:bCs/>
              </w:rPr>
            </w:pPr>
            <w:r w:rsidRPr="002E3343">
              <w:rPr>
                <w:b w:val="0"/>
                <w:bCs/>
              </w:rPr>
              <w:t>Grafisch Ly</w:t>
            </w:r>
            <w:r w:rsidR="007730DF">
              <w:rPr>
                <w:b w:val="0"/>
                <w:bCs/>
              </w:rPr>
              <w:t>c</w:t>
            </w:r>
            <w:r w:rsidRPr="002E3343">
              <w:rPr>
                <w:b w:val="0"/>
                <w:bCs/>
              </w:rPr>
              <w:t>eum</w:t>
            </w:r>
            <w:r w:rsidR="00344946" w:rsidRPr="002E3343">
              <w:rPr>
                <w:b w:val="0"/>
                <w:bCs/>
              </w:rPr>
              <w:t xml:space="preserve"> </w:t>
            </w:r>
            <w:r w:rsidR="003D1B71" w:rsidRPr="002E3343">
              <w:rPr>
                <w:b w:val="0"/>
                <w:bCs/>
                <w:lang w:bidi="nl-NL"/>
              </w:rPr>
              <w:t xml:space="preserve">, </w:t>
            </w:r>
            <w:r w:rsidRPr="002E3343">
              <w:rPr>
                <w:b w:val="0"/>
                <w:bCs/>
              </w:rPr>
              <w:t>Utrecht</w:t>
            </w:r>
          </w:p>
          <w:sdt>
            <w:sdtPr>
              <w:rPr>
                <w:rFonts w:asciiTheme="majorHAnsi" w:hAnsiTheme="majorHAnsi" w:cs="Calibri"/>
                <w:color w:val="0072C7"/>
              </w:rPr>
              <w:id w:val="1196195576"/>
              <w:placeholder>
                <w:docPart w:val="5985EE2E21A64C11937408B5C08AAD3A"/>
              </w:placeholder>
              <w:temporary/>
              <w:showingPlcHdr/>
              <w15:appearance w15:val="hidden"/>
            </w:sdtPr>
            <w:sdtContent>
              <w:p w14:paraId="1AEA23A5" w14:textId="77777777" w:rsidR="007730DF" w:rsidRPr="007B42E6" w:rsidRDefault="007730DF" w:rsidP="007730DF">
                <w:pPr>
                  <w:pStyle w:val="Heading2"/>
                  <w:rPr>
                    <w:rFonts w:asciiTheme="majorHAnsi" w:hAnsiTheme="majorHAnsi" w:cs="Calibri"/>
                    <w:color w:val="0072C7"/>
                  </w:rPr>
                </w:pPr>
                <w:r w:rsidRPr="007B42E6">
                  <w:rPr>
                    <w:rFonts w:asciiTheme="majorHAnsi" w:hAnsiTheme="majorHAnsi" w:cs="Calibri"/>
                    <w:lang w:bidi="nl-NL"/>
                  </w:rPr>
                  <w:t>Werkervaring</w:t>
                </w:r>
              </w:p>
            </w:sdtContent>
          </w:sdt>
          <w:p w14:paraId="23662714" w14:textId="77777777" w:rsidR="007730DF" w:rsidRDefault="007730DF" w:rsidP="007730DF">
            <w:pPr>
              <w:pStyle w:val="Werkervaring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Kruidvat</w:t>
            </w:r>
            <w:r w:rsidRPr="00F37E0F">
              <w:rPr>
                <w:rStyle w:val="Strong"/>
                <w:b w:val="0"/>
                <w:bCs w:val="0"/>
                <w:sz w:val="24"/>
              </w:rPr>
              <w:t xml:space="preserve"> 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• </w:t>
            </w:r>
            <w:r w:rsidRPr="00F37E0F">
              <w:rPr>
                <w:b/>
                <w:bCs/>
                <w:sz w:val="24"/>
              </w:rPr>
              <w:t>Verkoopmedewerker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 </w:t>
            </w:r>
            <w:r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| </w:t>
            </w:r>
            <w:r>
              <w:rPr>
                <w:b/>
                <w:bCs/>
                <w:sz w:val="24"/>
              </w:rPr>
              <w:t>6 maanden</w:t>
            </w:r>
          </w:p>
          <w:p w14:paraId="20F5F9F4" w14:textId="77777777" w:rsidR="007730DF" w:rsidRPr="00D45ED2" w:rsidRDefault="007730DF" w:rsidP="007730DF">
            <w:pPr>
              <w:pStyle w:val="Werkervaring"/>
              <w:numPr>
                <w:ilvl w:val="0"/>
                <w:numId w:val="20"/>
              </w:numPr>
              <w:rPr>
                <w:sz w:val="24"/>
              </w:rPr>
            </w:pPr>
            <w:r w:rsidRPr="00D45ED2">
              <w:rPr>
                <w:sz w:val="24"/>
              </w:rPr>
              <w:t>Klanten helpen</w:t>
            </w:r>
          </w:p>
          <w:p w14:paraId="1782D302" w14:textId="77777777" w:rsidR="007730DF" w:rsidRPr="00D45ED2" w:rsidRDefault="007730DF" w:rsidP="007730DF">
            <w:pPr>
              <w:pStyle w:val="Werkervaring"/>
              <w:numPr>
                <w:ilvl w:val="0"/>
                <w:numId w:val="20"/>
              </w:numPr>
              <w:rPr>
                <w:sz w:val="24"/>
              </w:rPr>
            </w:pPr>
            <w:r w:rsidRPr="00D45ED2">
              <w:rPr>
                <w:sz w:val="24"/>
              </w:rPr>
              <w:t>Werken bij kassa</w:t>
            </w:r>
          </w:p>
          <w:p w14:paraId="10E5A8E4" w14:textId="77777777" w:rsidR="007730DF" w:rsidRPr="00D45ED2" w:rsidRDefault="007730DF" w:rsidP="007730DF">
            <w:pPr>
              <w:pStyle w:val="Werkervaring"/>
              <w:numPr>
                <w:ilvl w:val="0"/>
                <w:numId w:val="20"/>
              </w:numPr>
              <w:rPr>
                <w:sz w:val="24"/>
              </w:rPr>
            </w:pPr>
            <w:r w:rsidRPr="00D45ED2">
              <w:rPr>
                <w:sz w:val="24"/>
              </w:rPr>
              <w:t>Vakkenvullen</w:t>
            </w:r>
          </w:p>
          <w:p w14:paraId="558CF4A7" w14:textId="77777777" w:rsidR="007730DF" w:rsidRPr="00F37E0F" w:rsidRDefault="007730DF" w:rsidP="007730DF">
            <w:pPr>
              <w:pStyle w:val="Werkervaring"/>
              <w:rPr>
                <w:b/>
                <w:bCs/>
                <w:sz w:val="24"/>
              </w:rPr>
            </w:pPr>
            <w:r w:rsidRPr="00F37E0F">
              <w:rPr>
                <w:b/>
                <w:bCs/>
                <w:sz w:val="24"/>
              </w:rPr>
              <w:t>Jola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 • </w:t>
            </w:r>
            <w:r w:rsidRPr="00D45ED2">
              <w:rPr>
                <w:b/>
                <w:bCs/>
                <w:sz w:val="24"/>
              </w:rPr>
              <w:t xml:space="preserve"> </w:t>
            </w:r>
            <w:r w:rsidRPr="00F37E0F">
              <w:rPr>
                <w:b/>
                <w:bCs/>
                <w:sz w:val="24"/>
              </w:rPr>
              <w:t>Stagaire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| </w:t>
            </w:r>
            <w:r>
              <w:rPr>
                <w:b/>
                <w:bCs/>
                <w:sz w:val="24"/>
              </w:rPr>
              <w:t>6 maanden</w:t>
            </w:r>
          </w:p>
          <w:p w14:paraId="1B92873F" w14:textId="77777777" w:rsidR="007730DF" w:rsidRDefault="007730DF" w:rsidP="007730DF">
            <w:pPr>
              <w:pStyle w:val="Werkervaring"/>
              <w:numPr>
                <w:ilvl w:val="0"/>
                <w:numId w:val="20"/>
              </w:numPr>
            </w:pPr>
            <w:r>
              <w:t>Klanten helpen</w:t>
            </w:r>
          </w:p>
          <w:p w14:paraId="5F5B2C24" w14:textId="77777777" w:rsidR="007730DF" w:rsidRDefault="007730DF" w:rsidP="007730DF">
            <w:pPr>
              <w:pStyle w:val="Werkervaring"/>
              <w:numPr>
                <w:ilvl w:val="0"/>
                <w:numId w:val="20"/>
              </w:numPr>
            </w:pPr>
            <w:r>
              <w:t>Werken bij kassa</w:t>
            </w:r>
          </w:p>
          <w:p w14:paraId="47B93A05" w14:textId="77777777" w:rsidR="007730DF" w:rsidRPr="003B6B08" w:rsidRDefault="007730DF" w:rsidP="007730DF">
            <w:pPr>
              <w:pStyle w:val="Werkervaring"/>
              <w:numPr>
                <w:ilvl w:val="0"/>
                <w:numId w:val="20"/>
              </w:numPr>
            </w:pPr>
            <w:r>
              <w:t>Helpen met bestellingen</w:t>
            </w:r>
          </w:p>
          <w:p w14:paraId="27F39C99" w14:textId="77777777" w:rsidR="007730DF" w:rsidRPr="00F37E0F" w:rsidRDefault="007730DF" w:rsidP="007730DF">
            <w:pPr>
              <w:pStyle w:val="Werkervaring"/>
              <w:rPr>
                <w:b/>
                <w:bCs/>
                <w:sz w:val="24"/>
              </w:rPr>
            </w:pPr>
            <w:r w:rsidRPr="00F37E0F">
              <w:rPr>
                <w:b/>
                <w:bCs/>
                <w:sz w:val="24"/>
              </w:rPr>
              <w:t>Dierenasiel Gorinchem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 • </w:t>
            </w:r>
            <w:r w:rsidRPr="00F37E0F">
              <w:rPr>
                <w:b/>
                <w:bCs/>
                <w:sz w:val="24"/>
              </w:rPr>
              <w:t>Stagaire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 </w:t>
            </w:r>
            <w:r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| </w:t>
            </w:r>
            <w:r>
              <w:rPr>
                <w:b/>
                <w:bCs/>
                <w:sz w:val="24"/>
              </w:rPr>
              <w:t>6 maanden</w:t>
            </w:r>
          </w:p>
          <w:p w14:paraId="47CB57B3" w14:textId="77777777" w:rsidR="007730DF" w:rsidRDefault="007730DF" w:rsidP="007730DF">
            <w:pPr>
              <w:pStyle w:val="Werkervaring"/>
              <w:numPr>
                <w:ilvl w:val="0"/>
                <w:numId w:val="20"/>
              </w:numPr>
            </w:pPr>
            <w:r>
              <w:t>Verzorgen van dieren</w:t>
            </w:r>
          </w:p>
          <w:p w14:paraId="5EF037C1" w14:textId="77777777" w:rsidR="007730DF" w:rsidRPr="003B6B08" w:rsidRDefault="007730DF" w:rsidP="007730DF">
            <w:pPr>
              <w:pStyle w:val="Werkervaring"/>
              <w:numPr>
                <w:ilvl w:val="0"/>
                <w:numId w:val="20"/>
              </w:numPr>
            </w:pPr>
            <w:r>
              <w:t>Samenwerken met collega’s</w:t>
            </w:r>
          </w:p>
          <w:p w14:paraId="4097DD20" w14:textId="77777777" w:rsidR="007730DF" w:rsidRDefault="007730DF" w:rsidP="007730DF">
            <w:pPr>
              <w:pStyle w:val="Werkervaring"/>
              <w:rPr>
                <w:b/>
                <w:bCs/>
                <w:sz w:val="24"/>
              </w:rPr>
            </w:pPr>
            <w:r w:rsidRPr="00F37E0F">
              <w:rPr>
                <w:b/>
                <w:bCs/>
                <w:sz w:val="24"/>
              </w:rPr>
              <w:t>Altena Optiek</w:t>
            </w:r>
            <w:r>
              <w:rPr>
                <w:b/>
                <w:bCs/>
                <w:sz w:val="24"/>
              </w:rPr>
              <w:t xml:space="preserve"> 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>•</w:t>
            </w:r>
            <w:r w:rsidRPr="00D45ED2">
              <w:rPr>
                <w:b/>
                <w:bCs/>
                <w:sz w:val="24"/>
              </w:rPr>
              <w:t xml:space="preserve"> </w:t>
            </w:r>
            <w:r w:rsidRPr="00F37E0F">
              <w:rPr>
                <w:b/>
                <w:bCs/>
                <w:sz w:val="24"/>
              </w:rPr>
              <w:t>Stagaire</w:t>
            </w:r>
            <w:r w:rsidRPr="00F37E0F"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 </w:t>
            </w:r>
            <w:r>
              <w:rPr>
                <w:rStyle w:val="Strong"/>
                <w:rFonts w:eastAsia="Calibri"/>
                <w:b w:val="0"/>
                <w:bCs w:val="0"/>
                <w:sz w:val="24"/>
                <w:lang w:bidi="nl-NL"/>
              </w:rPr>
              <w:t xml:space="preserve">| </w:t>
            </w:r>
            <w:r>
              <w:rPr>
                <w:b/>
                <w:bCs/>
                <w:sz w:val="24"/>
              </w:rPr>
              <w:t>6 maanden</w:t>
            </w:r>
          </w:p>
          <w:p w14:paraId="1D0AF1B0" w14:textId="77777777" w:rsidR="007730DF" w:rsidRPr="00D45ED2" w:rsidRDefault="007730DF" w:rsidP="007730DF">
            <w:pPr>
              <w:pStyle w:val="Werkervaring"/>
              <w:numPr>
                <w:ilvl w:val="0"/>
                <w:numId w:val="20"/>
              </w:numPr>
              <w:rPr>
                <w:sz w:val="24"/>
              </w:rPr>
            </w:pPr>
            <w:r w:rsidRPr="00D45ED2">
              <w:rPr>
                <w:sz w:val="24"/>
              </w:rPr>
              <w:t>Klanten helpen</w:t>
            </w:r>
          </w:p>
          <w:p w14:paraId="47E6B757" w14:textId="77777777" w:rsidR="007730DF" w:rsidRPr="00D45ED2" w:rsidRDefault="007730DF" w:rsidP="007730DF">
            <w:pPr>
              <w:pStyle w:val="Werkervaring"/>
              <w:numPr>
                <w:ilvl w:val="0"/>
                <w:numId w:val="20"/>
              </w:numPr>
              <w:rPr>
                <w:sz w:val="24"/>
              </w:rPr>
            </w:pPr>
            <w:r w:rsidRPr="00D45ED2">
              <w:rPr>
                <w:sz w:val="24"/>
              </w:rPr>
              <w:t>Helpen met bestellingen</w:t>
            </w:r>
          </w:p>
          <w:p w14:paraId="10044AEA" w14:textId="4A4E29F8" w:rsidR="003D1B71" w:rsidRPr="00344946" w:rsidRDefault="003D1B71" w:rsidP="00AC6C7E"/>
          <w:p w14:paraId="071BA4E9" w14:textId="64A948F1" w:rsidR="00000370" w:rsidRPr="00F37E0F" w:rsidRDefault="00000370" w:rsidP="00F37E0F">
            <w:pPr>
              <w:rPr>
                <w:sz w:val="24"/>
              </w:rPr>
            </w:pPr>
          </w:p>
        </w:tc>
      </w:tr>
      <w:tr w:rsidR="003D1B71" w:rsidRPr="00344946" w14:paraId="578E3106" w14:textId="77777777" w:rsidTr="003D1B71">
        <w:trPr>
          <w:trHeight w:val="1164"/>
        </w:trPr>
        <w:tc>
          <w:tcPr>
            <w:tcW w:w="720" w:type="dxa"/>
          </w:tcPr>
          <w:p w14:paraId="66295A77" w14:textId="77777777" w:rsidR="003D1B71" w:rsidRPr="00344946" w:rsidRDefault="003D1B71">
            <w:pPr>
              <w:pStyle w:val="BodyText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B8078BF" w14:textId="77777777" w:rsidR="003D1B71" w:rsidRPr="00344946" w:rsidRDefault="003D1B71">
            <w:pPr>
              <w:pStyle w:val="BodyText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14:paraId="6AA51857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5AA3C374" w14:textId="77777777" w:rsidR="003D1B71" w:rsidRPr="00344946" w:rsidRDefault="003D1B71" w:rsidP="00222466"/>
        </w:tc>
      </w:tr>
      <w:tr w:rsidR="003D1B71" w:rsidRPr="00344946" w14:paraId="24810F2A" w14:textId="77777777" w:rsidTr="003D1B71">
        <w:trPr>
          <w:trHeight w:val="543"/>
        </w:trPr>
        <w:tc>
          <w:tcPr>
            <w:tcW w:w="720" w:type="dxa"/>
          </w:tcPr>
          <w:p w14:paraId="04FBA500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4F5A11B" w14:textId="77777777" w:rsidR="003D1B71" w:rsidRPr="00344946" w:rsidRDefault="003D1B71" w:rsidP="006D79A8">
            <w:pPr>
              <w:pStyle w:val="Informatie"/>
              <w:jc w:val="center"/>
              <w:rPr>
                <w:rStyle w:val="Strong"/>
                <w:b w:val="0"/>
                <w:bCs w:val="0"/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1252D482" wp14:editId="0EAF3C99">
                      <wp:extent cx="337185" cy="333375"/>
                      <wp:effectExtent l="0" t="0" r="5715" b="9525"/>
                      <wp:docPr id="21" name="Groep 21" descr="GPS-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Vrije vorm: Vorm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Afbeelding 23" descr="GPS-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E42959" id="Groep 21" o:spid="_x0000_s1026" alt="GPS-pictogram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">
                      <v:shape id="Vrije vorm: Vorm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Afbeelding 23" o:spid="_x0000_s1028" type="#_x0000_t75" alt="GPS-pictogram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1" o:title="GPS-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E3253D0" w14:textId="081515A5" w:rsidR="003D1B71" w:rsidRPr="00344946" w:rsidRDefault="00041E0C" w:rsidP="00380FD1">
            <w:pPr>
              <w:pStyle w:val="Informatie"/>
            </w:pPr>
            <w:r>
              <w:t>Kerkeinde 20</w:t>
            </w:r>
          </w:p>
          <w:p w14:paraId="0BC62596" w14:textId="0829D199" w:rsidR="003D1B71" w:rsidRPr="00344946" w:rsidRDefault="00041E0C" w:rsidP="00380FD1">
            <w:pPr>
              <w:pStyle w:val="Informatie"/>
            </w:pPr>
            <w:r>
              <w:t>4254LD, Sleeuwijk</w:t>
            </w:r>
          </w:p>
        </w:tc>
        <w:tc>
          <w:tcPr>
            <w:tcW w:w="423" w:type="dxa"/>
            <w:vMerge/>
          </w:tcPr>
          <w:p w14:paraId="4B9CA8DC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5406D0B2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4AECE999" w14:textId="77777777" w:rsidTr="003D1B71">
        <w:trPr>
          <w:trHeight w:val="183"/>
        </w:trPr>
        <w:tc>
          <w:tcPr>
            <w:tcW w:w="720" w:type="dxa"/>
          </w:tcPr>
          <w:p w14:paraId="062F7137" w14:textId="77777777" w:rsidR="003D1B71" w:rsidRPr="00344946" w:rsidRDefault="003D1B71" w:rsidP="00222466">
            <w:pPr>
              <w:pStyle w:val="NoSpacing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516EBDF" w14:textId="77777777" w:rsidR="003D1B71" w:rsidRPr="00344946" w:rsidRDefault="003D1B71" w:rsidP="00222466">
            <w:pPr>
              <w:pStyle w:val="NoSpacing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3B63C040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7CD322D9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4EE55620" w14:textId="77777777" w:rsidTr="003D1B71">
        <w:trPr>
          <w:trHeight w:val="624"/>
        </w:trPr>
        <w:tc>
          <w:tcPr>
            <w:tcW w:w="720" w:type="dxa"/>
          </w:tcPr>
          <w:p w14:paraId="7DCA7BB4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BF8A286" w14:textId="77777777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73B463FD" wp14:editId="6A6CD9C4">
                      <wp:extent cx="337820" cy="337185"/>
                      <wp:effectExtent l="0" t="0" r="5080" b="5715"/>
                      <wp:docPr id="22" name="Groep 22" descr="telefoon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Vrije vorm: Vorm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Afbeelding 28" descr="Telefoon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C7482C" id="Groep 22" o:spid="_x0000_s1026" alt="telefoonpictogram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">
                      <v:shape id="Vrije vorm: Vorm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28" o:spid="_x0000_s1028" type="#_x0000_t75" alt="Telefoonpictogram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3" o:title="Telefoonpictogra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C7FCB83" w14:textId="117E5493" w:rsidR="003D1B71" w:rsidRPr="00344946" w:rsidRDefault="00041E0C" w:rsidP="00380FD1">
            <w:pPr>
              <w:pStyle w:val="Informatie"/>
            </w:pPr>
            <w:r>
              <w:t>+31 06 57096234</w:t>
            </w:r>
          </w:p>
        </w:tc>
        <w:tc>
          <w:tcPr>
            <w:tcW w:w="423" w:type="dxa"/>
            <w:vMerge/>
          </w:tcPr>
          <w:p w14:paraId="7DAF62D0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4C6EBA13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59E8C332" w14:textId="77777777" w:rsidTr="003D1B71">
        <w:trPr>
          <w:trHeight w:val="183"/>
        </w:trPr>
        <w:tc>
          <w:tcPr>
            <w:tcW w:w="720" w:type="dxa"/>
          </w:tcPr>
          <w:p w14:paraId="4F25E0B1" w14:textId="77777777" w:rsidR="003D1B71" w:rsidRPr="00344946" w:rsidRDefault="003D1B71" w:rsidP="00B6466C">
            <w:pPr>
              <w:pStyle w:val="NoSpacing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B29C2AF" w14:textId="77777777" w:rsidR="003D1B71" w:rsidRPr="00344946" w:rsidRDefault="003D1B71" w:rsidP="00B6466C">
            <w:pPr>
              <w:pStyle w:val="NoSpacing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0C1EB25B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0AD0D6D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3F596E29" w14:textId="77777777" w:rsidTr="003D1B71">
        <w:trPr>
          <w:trHeight w:val="633"/>
        </w:trPr>
        <w:tc>
          <w:tcPr>
            <w:tcW w:w="720" w:type="dxa"/>
          </w:tcPr>
          <w:p w14:paraId="519542A2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62A2926" w14:textId="77777777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  <w:r w:rsidRPr="00344946">
              <w:rPr>
                <w:noProof/>
                <w:lang w:val="en-US" w:eastAsia="zh-CN" w:bidi="th-TH"/>
              </w:rPr>
              <mc:AlternateContent>
                <mc:Choice Requires="wpg">
                  <w:drawing>
                    <wp:inline distT="0" distB="0" distL="0" distR="0" wp14:anchorId="6CEB33F4" wp14:editId="16350C3B">
                      <wp:extent cx="338455" cy="346075"/>
                      <wp:effectExtent l="0" t="0" r="4445" b="0"/>
                      <wp:docPr id="24" name="Groep 24" descr="e-mailpictogram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Vrije vorm: Vorm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Afbeelding 32" descr="E-mailpictogram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68E80E" id="Groep 24" o:spid="_x0000_s1026" alt="e-mailpictogram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">
                      <v:shape id="Vrije vorm: Vorm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Afbeelding 32" o:spid="_x0000_s1028" type="#_x0000_t75" alt="E-mailpictogram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5" o:title="E-mailpictogram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6BCD0BF4" w14:textId="42C01017" w:rsidR="003D1B71" w:rsidRDefault="00041E0C" w:rsidP="00380FD1">
            <w:pPr>
              <w:pStyle w:val="Informatie"/>
            </w:pPr>
            <w:hyperlink r:id="rId16" w:history="1">
              <w:r w:rsidRPr="005011B3">
                <w:rPr>
                  <w:rStyle w:val="Hyperlink"/>
                </w:rPr>
                <w:t>shenebanga@gmail.com</w:t>
              </w:r>
            </w:hyperlink>
          </w:p>
          <w:p w14:paraId="7A799102" w14:textId="66C76B60" w:rsidR="00041E0C" w:rsidRPr="00344946" w:rsidRDefault="00041E0C" w:rsidP="00380FD1">
            <w:pPr>
              <w:pStyle w:val="Informatie"/>
            </w:pPr>
            <w:r>
              <w:t>240660@student.glu.nl</w:t>
            </w:r>
          </w:p>
        </w:tc>
        <w:tc>
          <w:tcPr>
            <w:tcW w:w="423" w:type="dxa"/>
            <w:vMerge/>
          </w:tcPr>
          <w:p w14:paraId="24BD03BF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02458058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17444B6B" w14:textId="77777777" w:rsidTr="003D1B71">
        <w:trPr>
          <w:trHeight w:val="174"/>
        </w:trPr>
        <w:tc>
          <w:tcPr>
            <w:tcW w:w="720" w:type="dxa"/>
          </w:tcPr>
          <w:p w14:paraId="64E3EB98" w14:textId="77777777" w:rsidR="003D1B71" w:rsidRPr="00344946" w:rsidRDefault="003D1B71" w:rsidP="00B6466C">
            <w:pPr>
              <w:pStyle w:val="NoSpacing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16D208C1" w14:textId="77777777" w:rsidR="003D1B71" w:rsidRPr="00344946" w:rsidRDefault="003D1B71" w:rsidP="00B6466C">
            <w:pPr>
              <w:pStyle w:val="NoSpacing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12A6821F" w14:textId="77777777" w:rsidR="003D1B71" w:rsidRPr="00344946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18DAA6F9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252EEB39" w14:textId="77777777" w:rsidTr="003D1B71">
        <w:trPr>
          <w:trHeight w:val="633"/>
        </w:trPr>
        <w:tc>
          <w:tcPr>
            <w:tcW w:w="720" w:type="dxa"/>
          </w:tcPr>
          <w:p w14:paraId="320DFAC0" w14:textId="77777777" w:rsidR="003D1B71" w:rsidRPr="00344946" w:rsidRDefault="003D1B71" w:rsidP="006D79A8">
            <w:pPr>
              <w:pStyle w:val="Informatie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D595809" w14:textId="138E1CFC" w:rsidR="003D1B71" w:rsidRPr="00344946" w:rsidRDefault="003D1B71" w:rsidP="006D79A8">
            <w:pPr>
              <w:pStyle w:val="Informatie"/>
              <w:jc w:val="center"/>
              <w:rPr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47934BA1" w14:textId="0F5D90F1" w:rsidR="003D1B71" w:rsidRPr="00344946" w:rsidRDefault="003D1B71" w:rsidP="00380FD1">
            <w:pPr>
              <w:pStyle w:val="Informatie"/>
            </w:pPr>
          </w:p>
        </w:tc>
        <w:tc>
          <w:tcPr>
            <w:tcW w:w="423" w:type="dxa"/>
            <w:vMerge/>
          </w:tcPr>
          <w:p w14:paraId="78C92AB7" w14:textId="77777777" w:rsidR="003D1B71" w:rsidRPr="00344946" w:rsidRDefault="003D1B71">
            <w:pPr>
              <w:pStyle w:val="Informatie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58789668" w14:textId="77777777" w:rsidR="003D1B71" w:rsidRPr="00344946" w:rsidRDefault="003D1B71" w:rsidP="005801E5">
            <w:pPr>
              <w:pStyle w:val="Heading1"/>
            </w:pPr>
          </w:p>
        </w:tc>
      </w:tr>
      <w:tr w:rsidR="003D1B71" w:rsidRPr="00344946" w14:paraId="14985833" w14:textId="77777777" w:rsidTr="003D1B71">
        <w:trPr>
          <w:trHeight w:val="2448"/>
        </w:trPr>
        <w:tc>
          <w:tcPr>
            <w:tcW w:w="720" w:type="dxa"/>
          </w:tcPr>
          <w:p w14:paraId="1402C293" w14:textId="77777777" w:rsidR="003D1B71" w:rsidRPr="00344946" w:rsidRDefault="003D1B71" w:rsidP="00222466">
            <w:pPr>
              <w:rPr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15D708B" w14:textId="77777777" w:rsidR="00F37E0F" w:rsidRPr="007B42E6" w:rsidRDefault="00F37E0F" w:rsidP="00F37E0F">
            <w:pPr>
              <w:pStyle w:val="Heading2"/>
              <w:rPr>
                <w:rFonts w:asciiTheme="majorHAnsi" w:hAnsiTheme="majorHAnsi" w:cs="Calibri"/>
                <w:color w:val="0072C7"/>
              </w:rPr>
            </w:pPr>
            <w:r>
              <w:rPr>
                <w:rFonts w:asciiTheme="majorHAnsi" w:hAnsiTheme="majorHAnsi" w:cs="Calibri"/>
                <w:color w:val="0072C7"/>
              </w:rPr>
              <w:t>Vaardigheden</w:t>
            </w:r>
          </w:p>
          <w:p w14:paraId="08B36083" w14:textId="0138F67D" w:rsidR="00F37E0F" w:rsidRPr="00F37E0F" w:rsidRDefault="00F37E0F" w:rsidP="00F37E0F">
            <w:pPr>
              <w:rPr>
                <w:sz w:val="24"/>
              </w:rPr>
            </w:pPr>
            <w:r>
              <w:rPr>
                <w:sz w:val="24"/>
              </w:rPr>
              <w:t xml:space="preserve">-  </w:t>
            </w:r>
            <w:r w:rsidRPr="00F37E0F">
              <w:rPr>
                <w:sz w:val="24"/>
              </w:rPr>
              <w:t>Zelfstandig</w:t>
            </w:r>
          </w:p>
          <w:p w14:paraId="7C5C0FCB" w14:textId="017B9629" w:rsidR="00F37E0F" w:rsidRPr="00F37E0F" w:rsidRDefault="00F37E0F" w:rsidP="00F37E0F">
            <w:pPr>
              <w:rPr>
                <w:sz w:val="24"/>
              </w:rPr>
            </w:pPr>
            <w:r>
              <w:rPr>
                <w:sz w:val="24"/>
              </w:rPr>
              <w:t>-  Creatief</w:t>
            </w:r>
          </w:p>
          <w:p w14:paraId="70708C7D" w14:textId="4EAD0DA0" w:rsidR="00F37E0F" w:rsidRDefault="00F37E0F" w:rsidP="00F37E0F">
            <w:pPr>
              <w:rPr>
                <w:sz w:val="24"/>
              </w:rPr>
            </w:pPr>
            <w:r>
              <w:rPr>
                <w:sz w:val="24"/>
              </w:rPr>
              <w:t>-  Doorzettingsvermogen</w:t>
            </w:r>
          </w:p>
          <w:p w14:paraId="1DB6DF0D" w14:textId="6ED6FC98" w:rsidR="006D5030" w:rsidRPr="006D5030" w:rsidRDefault="006D5030" w:rsidP="00F37E0F">
            <w:pPr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 xml:space="preserve">- </w:t>
            </w:r>
            <w:proofErr w:type="spellStart"/>
            <w:r>
              <w:rPr>
                <w:sz w:val="24"/>
                <w:lang w:val="en-GB"/>
              </w:rPr>
              <w:t>Leergierig</w:t>
            </w:r>
            <w:proofErr w:type="spellEnd"/>
          </w:p>
          <w:p w14:paraId="68F14E79" w14:textId="49B90902" w:rsidR="00F37E0F" w:rsidRPr="007B42E6" w:rsidRDefault="00F37E0F" w:rsidP="00F37E0F">
            <w:pPr>
              <w:pStyle w:val="Heading2"/>
              <w:rPr>
                <w:rFonts w:asciiTheme="majorHAnsi" w:hAnsiTheme="majorHAnsi" w:cs="Calibri"/>
                <w:color w:val="0072C7"/>
              </w:rPr>
            </w:pPr>
            <w:r>
              <w:rPr>
                <w:rFonts w:asciiTheme="majorHAnsi" w:hAnsiTheme="majorHAnsi" w:cs="Calibri"/>
                <w:color w:val="0072C7"/>
              </w:rPr>
              <w:t>Talen</w:t>
            </w:r>
          </w:p>
          <w:p w14:paraId="0F401A55" w14:textId="54CCFDB0" w:rsidR="00F37E0F" w:rsidRDefault="00F37E0F" w:rsidP="00F37E0F">
            <w:pPr>
              <w:rPr>
                <w:sz w:val="24"/>
              </w:rPr>
            </w:pPr>
            <w:r>
              <w:rPr>
                <w:sz w:val="24"/>
              </w:rPr>
              <w:t>-  Nederlands</w:t>
            </w:r>
          </w:p>
          <w:p w14:paraId="79F519F4" w14:textId="46393A95" w:rsidR="00F37E0F" w:rsidRDefault="00F37E0F" w:rsidP="00F37E0F">
            <w:pPr>
              <w:rPr>
                <w:sz w:val="24"/>
              </w:rPr>
            </w:pPr>
            <w:r>
              <w:rPr>
                <w:sz w:val="24"/>
              </w:rPr>
              <w:t>- Engels</w:t>
            </w:r>
          </w:p>
          <w:p w14:paraId="579EA7D1" w14:textId="1888A960" w:rsidR="00F37E0F" w:rsidRDefault="00F37E0F" w:rsidP="00F37E0F">
            <w:pPr>
              <w:rPr>
                <w:sz w:val="24"/>
              </w:rPr>
            </w:pPr>
          </w:p>
          <w:p w14:paraId="4D630203" w14:textId="1F3C5EF4" w:rsidR="00F37E0F" w:rsidRPr="00F37E0F" w:rsidRDefault="00F37E0F" w:rsidP="00F37E0F"/>
          <w:p w14:paraId="1D3B3E53" w14:textId="77777777" w:rsidR="00F37E0F" w:rsidRPr="00F37E0F" w:rsidRDefault="00F37E0F" w:rsidP="00F37E0F">
            <w:pPr>
              <w:rPr>
                <w:sz w:val="24"/>
              </w:rPr>
            </w:pPr>
          </w:p>
          <w:p w14:paraId="294B9DB1" w14:textId="2E44312A" w:rsidR="00F37E0F" w:rsidRPr="00F37E0F" w:rsidRDefault="00F37E0F" w:rsidP="00F37E0F">
            <w:pPr>
              <w:rPr>
                <w:sz w:val="24"/>
              </w:rPr>
            </w:pPr>
          </w:p>
          <w:p w14:paraId="48EF4536" w14:textId="77777777" w:rsidR="003D1B71" w:rsidRPr="00344946" w:rsidRDefault="003D1B71" w:rsidP="00F37E0F">
            <w:pPr>
              <w:pStyle w:val="ListParagraph"/>
              <w:numPr>
                <w:ilvl w:val="0"/>
                <w:numId w:val="0"/>
              </w:numPr>
              <w:ind w:left="720"/>
              <w:rPr>
                <w:color w:val="0072C7" w:themeColor="accent2"/>
              </w:rPr>
            </w:pPr>
          </w:p>
        </w:tc>
        <w:tc>
          <w:tcPr>
            <w:tcW w:w="423" w:type="dxa"/>
          </w:tcPr>
          <w:p w14:paraId="1E3F1138" w14:textId="77777777" w:rsidR="003D1B71" w:rsidRPr="00344946" w:rsidRDefault="003D1B71" w:rsidP="00222466"/>
        </w:tc>
        <w:tc>
          <w:tcPr>
            <w:tcW w:w="6607" w:type="dxa"/>
            <w:vMerge/>
          </w:tcPr>
          <w:p w14:paraId="74845AB2" w14:textId="77777777" w:rsidR="003D1B71" w:rsidRPr="00344946" w:rsidRDefault="003D1B71" w:rsidP="00222466"/>
        </w:tc>
      </w:tr>
    </w:tbl>
    <w:p w14:paraId="337C67FB" w14:textId="77777777" w:rsidR="007F5B63" w:rsidRPr="00344946" w:rsidRDefault="007F5B63" w:rsidP="006D79A8">
      <w:pPr>
        <w:pStyle w:val="BodyText"/>
      </w:pPr>
    </w:p>
    <w:sectPr w:rsidR="007F5B63" w:rsidRPr="00344946" w:rsidSect="00344946">
      <w:headerReference w:type="default" r:id="rId17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6823" w14:textId="77777777" w:rsidR="000359BE" w:rsidRDefault="000359BE" w:rsidP="00590471">
      <w:r>
        <w:separator/>
      </w:r>
    </w:p>
  </w:endnote>
  <w:endnote w:type="continuationSeparator" w:id="0">
    <w:p w14:paraId="174DFFFC" w14:textId="77777777" w:rsidR="000359BE" w:rsidRDefault="000359BE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295F" w14:textId="77777777" w:rsidR="000359BE" w:rsidRDefault="000359BE" w:rsidP="00590471">
      <w:r>
        <w:separator/>
      </w:r>
    </w:p>
  </w:footnote>
  <w:footnote w:type="continuationSeparator" w:id="0">
    <w:p w14:paraId="0EC9C3C8" w14:textId="77777777" w:rsidR="000359BE" w:rsidRDefault="000359BE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B031" w14:textId="77777777" w:rsidR="00590471" w:rsidRPr="00344946" w:rsidRDefault="00310F17" w:rsidP="00060042">
    <w:pPr>
      <w:pStyle w:val="BodyText"/>
    </w:pPr>
    <w:r w:rsidRPr="00344946">
      <w:rPr>
        <w:noProof/>
        <w:lang w:val="en-US" w:eastAsia="zh-CN" w:bidi="th-TH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F99DAF6" wp14:editId="4C71F93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e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e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Vrije vorm: Vorm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Vrije vorm: Vorm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hthoek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e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Vrije vorm: Vorm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Vrije vorm: Vorm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Vrije vorm: Vorm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Vrije vorm: Vorm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Vrije vorm: Vorm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Vrije vorm: Vorm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727C28" id="Groep 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">
              <v:group id="Groe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Vrije vorm: Vorm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hthoek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e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Vrije vorm: Vorm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Vrije vorm: Vorm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344946">
      <w:rPr>
        <w:noProof/>
        <w:lang w:bidi="nl-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BA80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60BD0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7B2452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DFC97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684AA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688A1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8A5B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06518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8C1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06D5EB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7714"/>
    <w:multiLevelType w:val="hybridMultilevel"/>
    <w:tmpl w:val="FCCCD0C6"/>
    <w:lvl w:ilvl="0" w:tplc="21CCD9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C6E26"/>
    <w:multiLevelType w:val="hybridMultilevel"/>
    <w:tmpl w:val="19484418"/>
    <w:lvl w:ilvl="0" w:tplc="1A48A7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021F0"/>
    <w:multiLevelType w:val="multilevel"/>
    <w:tmpl w:val="701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55E3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B8F570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CF82C56"/>
    <w:multiLevelType w:val="hybridMultilevel"/>
    <w:tmpl w:val="0DB8AED4"/>
    <w:lvl w:ilvl="0" w:tplc="A88A60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56485E"/>
    <w:multiLevelType w:val="hybridMultilevel"/>
    <w:tmpl w:val="0B24E2E6"/>
    <w:lvl w:ilvl="0" w:tplc="FF0403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052222">
    <w:abstractNumId w:val="10"/>
  </w:num>
  <w:num w:numId="2" w16cid:durableId="1823499271">
    <w:abstractNumId w:val="12"/>
  </w:num>
  <w:num w:numId="3" w16cid:durableId="1349983731">
    <w:abstractNumId w:val="9"/>
  </w:num>
  <w:num w:numId="4" w16cid:durableId="107286954">
    <w:abstractNumId w:val="17"/>
  </w:num>
  <w:num w:numId="5" w16cid:durableId="1922639878">
    <w:abstractNumId w:val="11"/>
  </w:num>
  <w:num w:numId="6" w16cid:durableId="2047875803">
    <w:abstractNumId w:val="8"/>
  </w:num>
  <w:num w:numId="7" w16cid:durableId="864637107">
    <w:abstractNumId w:val="3"/>
  </w:num>
  <w:num w:numId="8" w16cid:durableId="507716018">
    <w:abstractNumId w:val="2"/>
  </w:num>
  <w:num w:numId="9" w16cid:durableId="1601110718">
    <w:abstractNumId w:val="1"/>
  </w:num>
  <w:num w:numId="10" w16cid:durableId="1867020834">
    <w:abstractNumId w:val="0"/>
  </w:num>
  <w:num w:numId="11" w16cid:durableId="869681774">
    <w:abstractNumId w:val="7"/>
  </w:num>
  <w:num w:numId="12" w16cid:durableId="602810657">
    <w:abstractNumId w:val="6"/>
  </w:num>
  <w:num w:numId="13" w16cid:durableId="1527258076">
    <w:abstractNumId w:val="5"/>
  </w:num>
  <w:num w:numId="14" w16cid:durableId="252400938">
    <w:abstractNumId w:val="4"/>
  </w:num>
  <w:num w:numId="15" w16cid:durableId="1414549620">
    <w:abstractNumId w:val="16"/>
  </w:num>
  <w:num w:numId="16" w16cid:durableId="223953932">
    <w:abstractNumId w:val="18"/>
  </w:num>
  <w:num w:numId="17" w16cid:durableId="358092610">
    <w:abstractNumId w:val="14"/>
  </w:num>
  <w:num w:numId="18" w16cid:durableId="1435786452">
    <w:abstractNumId w:val="15"/>
  </w:num>
  <w:num w:numId="19" w16cid:durableId="567809144">
    <w:abstractNumId w:val="19"/>
  </w:num>
  <w:num w:numId="20" w16cid:durableId="598371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0C"/>
    <w:rsid w:val="00000370"/>
    <w:rsid w:val="000359BE"/>
    <w:rsid w:val="00041E0C"/>
    <w:rsid w:val="00060042"/>
    <w:rsid w:val="0008685D"/>
    <w:rsid w:val="00090860"/>
    <w:rsid w:val="00112FD7"/>
    <w:rsid w:val="00150ABD"/>
    <w:rsid w:val="00177561"/>
    <w:rsid w:val="001946FC"/>
    <w:rsid w:val="00222466"/>
    <w:rsid w:val="00247254"/>
    <w:rsid w:val="0024753C"/>
    <w:rsid w:val="00276026"/>
    <w:rsid w:val="00296E1F"/>
    <w:rsid w:val="002B3376"/>
    <w:rsid w:val="002B4549"/>
    <w:rsid w:val="002E3343"/>
    <w:rsid w:val="00310F17"/>
    <w:rsid w:val="0031303D"/>
    <w:rsid w:val="00322A46"/>
    <w:rsid w:val="003326CB"/>
    <w:rsid w:val="00344946"/>
    <w:rsid w:val="00353B60"/>
    <w:rsid w:val="00376291"/>
    <w:rsid w:val="00380FD1"/>
    <w:rsid w:val="00383D02"/>
    <w:rsid w:val="00385DE7"/>
    <w:rsid w:val="00393BF5"/>
    <w:rsid w:val="003D1B71"/>
    <w:rsid w:val="004E158A"/>
    <w:rsid w:val="00565C77"/>
    <w:rsid w:val="0056708E"/>
    <w:rsid w:val="005801E5"/>
    <w:rsid w:val="00590471"/>
    <w:rsid w:val="005B75A6"/>
    <w:rsid w:val="005D01FA"/>
    <w:rsid w:val="00653E17"/>
    <w:rsid w:val="006A08E8"/>
    <w:rsid w:val="006D5030"/>
    <w:rsid w:val="006D79A8"/>
    <w:rsid w:val="0071017E"/>
    <w:rsid w:val="0072353B"/>
    <w:rsid w:val="007575B6"/>
    <w:rsid w:val="007730DF"/>
    <w:rsid w:val="007B3C81"/>
    <w:rsid w:val="007B42E6"/>
    <w:rsid w:val="007D67CA"/>
    <w:rsid w:val="007E668F"/>
    <w:rsid w:val="007F5B63"/>
    <w:rsid w:val="00803A0A"/>
    <w:rsid w:val="00837B5A"/>
    <w:rsid w:val="00846CB9"/>
    <w:rsid w:val="008566AA"/>
    <w:rsid w:val="0087710D"/>
    <w:rsid w:val="008A1E6E"/>
    <w:rsid w:val="008C024F"/>
    <w:rsid w:val="008C2CFC"/>
    <w:rsid w:val="00912DC8"/>
    <w:rsid w:val="00930237"/>
    <w:rsid w:val="009475DC"/>
    <w:rsid w:val="009679F3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A51D4"/>
    <w:rsid w:val="00BB1B5D"/>
    <w:rsid w:val="00BC22C7"/>
    <w:rsid w:val="00BD195A"/>
    <w:rsid w:val="00C07240"/>
    <w:rsid w:val="00C14078"/>
    <w:rsid w:val="00CB1300"/>
    <w:rsid w:val="00CC7221"/>
    <w:rsid w:val="00CE1E3D"/>
    <w:rsid w:val="00D053FA"/>
    <w:rsid w:val="00DC3F0A"/>
    <w:rsid w:val="00E0344E"/>
    <w:rsid w:val="00E26AED"/>
    <w:rsid w:val="00E33A84"/>
    <w:rsid w:val="00E73AB8"/>
    <w:rsid w:val="00E90A60"/>
    <w:rsid w:val="00ED47F7"/>
    <w:rsid w:val="00EE7E09"/>
    <w:rsid w:val="00EE7EC6"/>
    <w:rsid w:val="00F0223C"/>
    <w:rsid w:val="00F3235D"/>
    <w:rsid w:val="00F32393"/>
    <w:rsid w:val="00F37E0F"/>
    <w:rsid w:val="00F51481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D368C6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344946"/>
    <w:pPr>
      <w:widowControl w:val="0"/>
      <w:autoSpaceDE w:val="0"/>
      <w:autoSpaceDN w:val="0"/>
      <w:adjustRightInd w:val="0"/>
      <w:spacing w:line="216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03D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31303D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03D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03D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03D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03D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03D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03D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03D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31303D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1303D"/>
    <w:rPr>
      <w:rFonts w:ascii="Calibri" w:hAnsi="Calibri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1303D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31303D"/>
    <w:pPr>
      <w:numPr>
        <w:numId w:val="2"/>
      </w:numPr>
      <w:spacing w:after="120"/>
    </w:pPr>
    <w:rPr>
      <w:szCs w:val="24"/>
    </w:rPr>
  </w:style>
  <w:style w:type="paragraph" w:customStyle="1" w:styleId="Tabelalinea">
    <w:name w:val="Tabelalinea"/>
    <w:basedOn w:val="Normal"/>
    <w:uiPriority w:val="1"/>
    <w:semiHidden/>
    <w:rsid w:val="0031303D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3130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303D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3130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303D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313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303D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303D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e">
    <w:name w:val="Informatie"/>
    <w:basedOn w:val="BodyText"/>
    <w:uiPriority w:val="1"/>
    <w:qFormat/>
    <w:rsid w:val="0031303D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ums">
    <w:name w:val="Datums"/>
    <w:basedOn w:val="BodyText"/>
    <w:qFormat/>
    <w:rsid w:val="0031303D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31303D"/>
    <w:rPr>
      <w:rFonts w:ascii="Calibri" w:hAnsi="Calibri" w:cs="Calibri"/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31303D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har"/>
    <w:uiPriority w:val="99"/>
    <w:rsid w:val="0031303D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31303D"/>
    <w:rPr>
      <w:rFonts w:ascii="Calibri" w:hAnsi="Calibri" w:cs="Calibri"/>
    </w:rPr>
  </w:style>
  <w:style w:type="paragraph" w:styleId="NoSpacing">
    <w:name w:val="No Spacing"/>
    <w:uiPriority w:val="1"/>
    <w:rsid w:val="0031303D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31303D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Werkervaring">
    <w:name w:val="Werkervaring"/>
    <w:basedOn w:val="Normal"/>
    <w:qFormat/>
    <w:rsid w:val="0031303D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Bullet">
    <w:name w:val="List Bullet"/>
    <w:basedOn w:val="Normal"/>
    <w:uiPriority w:val="99"/>
    <w:rsid w:val="0031303D"/>
    <w:pPr>
      <w:numPr>
        <w:numId w:val="3"/>
      </w:numPr>
      <w:contextualSpacing/>
    </w:pPr>
  </w:style>
  <w:style w:type="paragraph" w:customStyle="1" w:styleId="Naamonderwijsinstelling">
    <w:name w:val="Naam onderwijsinstelling"/>
    <w:basedOn w:val="Normal"/>
    <w:uiPriority w:val="1"/>
    <w:rsid w:val="0031303D"/>
    <w:rPr>
      <w:b/>
    </w:rPr>
  </w:style>
  <w:style w:type="character" w:customStyle="1" w:styleId="Mention1">
    <w:name w:val="Mention1"/>
    <w:basedOn w:val="DefaultParagraphFont"/>
    <w:uiPriority w:val="99"/>
    <w:semiHidden/>
    <w:unhideWhenUsed/>
    <w:rsid w:val="0031303D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31303D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31303D"/>
    <w:pPr>
      <w:numPr>
        <w:numId w:val="5"/>
      </w:numPr>
    </w:pPr>
  </w:style>
  <w:style w:type="character" w:styleId="HTMLCode">
    <w:name w:val="HTML Code"/>
    <w:basedOn w:val="DefaultParagraphFont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1303D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1303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1303D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1303D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1303D"/>
    <w:rPr>
      <w:rFonts w:ascii="Calibri" w:hAnsi="Calibri" w:cs="Calibr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1303D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31303D"/>
    <w:rPr>
      <w:rFonts w:ascii="Calibri" w:hAnsi="Calibri" w:cs="Calibri"/>
    </w:rPr>
  </w:style>
  <w:style w:type="character" w:styleId="HTMLKeyboard">
    <w:name w:val="HTML Keyboard"/>
    <w:basedOn w:val="DefaultParagraphFont"/>
    <w:uiPriority w:val="99"/>
    <w:semiHidden/>
    <w:unhideWhenUsed/>
    <w:rsid w:val="0031303D"/>
    <w:rPr>
      <w:rFonts w:ascii="Consolas" w:hAnsi="Consolas" w:cs="Calibr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03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03D"/>
    <w:rPr>
      <w:rFonts w:ascii="Consolas" w:hAnsi="Consolas" w:cs="Calibr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1303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130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1303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1303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1303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1303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1303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1303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1303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303D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SubtleReference">
    <w:name w:val="Subtle Reference"/>
    <w:basedOn w:val="DefaultParagraphFont"/>
    <w:uiPriority w:val="31"/>
    <w:semiHidden/>
    <w:rsid w:val="0031303D"/>
    <w:rPr>
      <w:rFonts w:ascii="Calibri" w:hAnsi="Calibri" w:cs="Calibri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rsid w:val="0031303D"/>
    <w:rPr>
      <w:rFonts w:ascii="Calibri" w:hAnsi="Calibri" w:cs="Calibri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1303D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1303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1303D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1303D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1303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31303D"/>
  </w:style>
  <w:style w:type="character" w:styleId="BookTitle">
    <w:name w:val="Book Title"/>
    <w:basedOn w:val="DefaultParagraphFont"/>
    <w:uiPriority w:val="33"/>
    <w:semiHidden/>
    <w:rsid w:val="0031303D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DefaultParagraphFont"/>
    <w:uiPriority w:val="99"/>
    <w:semiHidden/>
    <w:unhideWhenUsed/>
    <w:rsid w:val="0031303D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1303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1303D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31303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1303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1303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1303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1303D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31303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1303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1303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1303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1303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1303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1303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1303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1303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1303D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1303D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1303D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1303D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1303D"/>
    <w:pPr>
      <w:numPr>
        <w:numId w:val="1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semiHidden/>
    <w:rsid w:val="0031303D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303D"/>
    <w:rPr>
      <w:rFonts w:ascii="Calibri" w:hAnsi="Calibri" w:cs="Calibri"/>
      <w:color w:val="5A5A5A" w:themeColor="text1" w:themeTint="A5"/>
      <w:spacing w:val="15"/>
    </w:rPr>
  </w:style>
  <w:style w:type="table" w:styleId="TableClassic1">
    <w:name w:val="Table Classic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31303D"/>
  </w:style>
  <w:style w:type="paragraph" w:styleId="MacroText">
    <w:name w:val="macro"/>
    <w:link w:val="MacroTextChar"/>
    <w:uiPriority w:val="99"/>
    <w:semiHidden/>
    <w:unhideWhenUsed/>
    <w:rsid w:val="0031303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1303D"/>
    <w:rPr>
      <w:rFonts w:ascii="Consolas" w:hAnsi="Consolas" w:cs="Calibri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303D"/>
    <w:rPr>
      <w:rFonts w:ascii="Corbel" w:eastAsiaTheme="majorEastAsia" w:hAnsi="Corbel" w:cstheme="maj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1303D"/>
    <w:rPr>
      <w:rFonts w:ascii="Calibri" w:hAnsi="Calibri" w:cs="Calibr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30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1303D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31303D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rsid w:val="0031303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303D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rsid w:val="0031303D"/>
    <w:rPr>
      <w:rFonts w:ascii="Calibri" w:hAnsi="Calibri" w:cs="Calibri"/>
      <w:i/>
      <w:iCs/>
    </w:rPr>
  </w:style>
  <w:style w:type="table" w:styleId="ColourfulList">
    <w:name w:val="Colorful List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31303D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Colourful1">
    <w:name w:val="Table Colorful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Grid">
    <w:name w:val="Colorful Grid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31303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3130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0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03D"/>
    <w:rPr>
      <w:rFonts w:ascii="Calibri" w:hAnsi="Calibri" w:cs="Calibri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1303D"/>
    <w:rPr>
      <w:rFonts w:ascii="Calibri" w:hAnsi="Calibri" w:cs="Calibri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03D"/>
    <w:rPr>
      <w:rFonts w:ascii="Microsoft YaHei UI" w:eastAsia="Microsoft YaHei UI" w:hAnsi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03D"/>
    <w:rPr>
      <w:rFonts w:ascii="Microsoft YaHei UI" w:eastAsia="Microsoft YaHei UI" w:hAnsi="Microsoft YaHei UI" w:cs="Calibr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31303D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31303D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303D"/>
    <w:rPr>
      <w:rFonts w:ascii="Microsoft YaHei UI" w:eastAsia="Microsoft YaHei UI" w:hAnsi="Microsoft YaHei UI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303D"/>
    <w:rPr>
      <w:rFonts w:ascii="Microsoft YaHei UI" w:eastAsia="Microsoft YaHei UI" w:hAnsi="Microsoft YaHei UI" w:cs="Calibr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03D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03D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03D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03D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03D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03D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03D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31303D"/>
    <w:pPr>
      <w:numPr>
        <w:numId w:val="15"/>
      </w:numPr>
    </w:pPr>
  </w:style>
  <w:style w:type="table" w:styleId="PlainTable1">
    <w:name w:val="Plain Table 1"/>
    <w:basedOn w:val="TableNormal"/>
    <w:uiPriority w:val="41"/>
    <w:rsid w:val="0031303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1303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1303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1303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1303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eReference">
    <w:name w:val="Intense Reference"/>
    <w:basedOn w:val="DefaultParagraphFont"/>
    <w:uiPriority w:val="32"/>
    <w:semiHidden/>
    <w:rsid w:val="0031303D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303D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303D"/>
    <w:rPr>
      <w:rFonts w:ascii="Calibri" w:hAnsi="Calibri" w:cs="Calibri"/>
      <w:i/>
      <w:iCs/>
      <w:color w:val="2C567A" w:themeColor="accent1"/>
    </w:rPr>
  </w:style>
  <w:style w:type="character" w:styleId="IntenseEmphasis">
    <w:name w:val="Intense Emphasis"/>
    <w:basedOn w:val="DefaultParagraphFont"/>
    <w:uiPriority w:val="21"/>
    <w:semiHidden/>
    <w:rsid w:val="0031303D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31303D"/>
    <w:rPr>
      <w:rFonts w:ascii="Times New Roman" w:hAnsi="Times New Roman"/>
      <w:sz w:val="24"/>
      <w:szCs w:val="24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31303D"/>
    <w:rPr>
      <w:rFonts w:ascii="Calibri" w:hAnsi="Calibri" w:cs="Calibri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303D"/>
    <w:rPr>
      <w:rFonts w:ascii="Calibri" w:hAnsi="Calibri" w:cs="Calibri"/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1303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1303D"/>
    <w:rPr>
      <w:rFonts w:ascii="Calibri" w:hAnsi="Calibri" w:cs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303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303D"/>
    <w:rPr>
      <w:rFonts w:ascii="Calibri" w:hAnsi="Calibri" w:cs="Calibri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1303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1303D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1303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1303D"/>
    <w:rPr>
      <w:rFonts w:ascii="Calibri" w:hAnsi="Calibri" w:cs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303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303D"/>
    <w:rPr>
      <w:rFonts w:ascii="Calibri" w:hAnsi="Calibri" w:cs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1303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1303D"/>
    <w:rPr>
      <w:rFonts w:ascii="Calibri" w:hAnsi="Calibri" w:cs="Calibri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1303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1303D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31303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1303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1303D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1303D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1303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1303D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1303D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130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2">
    <w:name w:val="List Table 2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1303D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3">
    <w:name w:val="List Table 3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1303D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31303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31303D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31303D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31303D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31303D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31303D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31303D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31303D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31303D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1303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1303D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31303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1303D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31303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1303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1303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1303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1303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1303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1303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1303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1303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1303D"/>
    <w:rPr>
      <w:rFonts w:ascii="Corbel" w:eastAsiaTheme="majorEastAsia" w:hAnsi="Corbel" w:cstheme="majorBidi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303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303D"/>
    <w:rPr>
      <w:rFonts w:ascii="Consolas" w:hAnsi="Consolas" w:cs="Calibri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31303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1303D"/>
    <w:rPr>
      <w:rFonts w:ascii="Calibri" w:hAnsi="Calibri" w:cs="Calibri"/>
    </w:rPr>
  </w:style>
  <w:style w:type="table" w:styleId="TableGrid1">
    <w:name w:val="Table Grid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130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1303D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1303D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3">
    <w:name w:val="Grid Table 3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1303D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1303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31303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31303D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31303D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31303D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31303D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31303D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31303D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31303D"/>
    <w:rPr>
      <w:rFonts w:ascii="Calibri" w:hAnsi="Calibri" w:cs="Calibr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30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303D"/>
    <w:rPr>
      <w:rFonts w:ascii="Calibri" w:hAnsi="Calibri" w:cs="Calibr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1303D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1303D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1303D"/>
    <w:rPr>
      <w:rFonts w:ascii="Calibri" w:hAnsi="Calibri" w:cs="Calibri"/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sid w:val="0031303D"/>
    <w:rPr>
      <w:rFonts w:ascii="Calibri" w:hAnsi="Calibri" w:cs="Calibri"/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31303D"/>
    <w:rPr>
      <w:rFonts w:ascii="Calibri" w:hAnsi="Calibri" w:cs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03D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41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shenebanga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ene\AppData\Roaming\Microsoft\Templates\Blauwe%20bollen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6192DFCE254BDC9E64101958A39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83FA8-59AF-42A8-A4E4-DEB8A69621FE}"/>
      </w:docPartPr>
      <w:docPartBody>
        <w:p w:rsidR="00CD5D4A" w:rsidRDefault="00CD5D4A">
          <w:pPr>
            <w:pStyle w:val="B96192DFCE254BDC9E64101958A39A75"/>
          </w:pPr>
          <w:r w:rsidRPr="007B42E6">
            <w:rPr>
              <w:rFonts w:asciiTheme="majorHAnsi" w:hAnsiTheme="majorHAnsi" w:cs="Calibri"/>
              <w:lang w:bidi="nl-NL"/>
            </w:rPr>
            <w:t>Opleiding</w:t>
          </w:r>
        </w:p>
      </w:docPartBody>
    </w:docPart>
    <w:docPart>
      <w:docPartPr>
        <w:name w:val="5985EE2E21A64C11937408B5C08A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B3AA9-53C8-4246-967D-AEC796117B8E}"/>
      </w:docPartPr>
      <w:docPartBody>
        <w:p w:rsidR="00000000" w:rsidRDefault="00000000">
          <w:pPr>
            <w:pStyle w:val="5985EE2E21A64C11937408B5C08AAD3A"/>
          </w:pPr>
          <w:r w:rsidRPr="007B42E6">
            <w:rPr>
              <w:rFonts w:asciiTheme="majorHAnsi" w:hAnsiTheme="majorHAnsi" w:cs="Calibri"/>
              <w:lang w:bidi="nl-NL"/>
            </w:rPr>
            <w:t>Werkervaring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4A"/>
    <w:rsid w:val="002B74CF"/>
    <w:rsid w:val="005B75A6"/>
    <w:rsid w:val="00CD5D4A"/>
    <w:rsid w:val="00F5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EC1C2757404EB788A11673E2A4F02C">
    <w:name w:val="E5EC1C2757404EB788A11673E2A4F02C"/>
  </w:style>
  <w:style w:type="paragraph" w:customStyle="1" w:styleId="850359D40903476CBB93CA4A25623257">
    <w:name w:val="850359D40903476CBB93CA4A25623257"/>
  </w:style>
  <w:style w:type="paragraph" w:customStyle="1" w:styleId="70A3B888AAEF45718282E300896E23DD">
    <w:name w:val="70A3B888AAEF45718282E300896E23DD"/>
  </w:style>
  <w:style w:type="paragraph" w:customStyle="1" w:styleId="B09645431DF04BCFAE122997F8FD51E8">
    <w:name w:val="B09645431DF04BCFAE122997F8FD51E8"/>
  </w:style>
  <w:style w:type="paragraph" w:customStyle="1" w:styleId="2011AFDABC194A0B97308A26716113E4">
    <w:name w:val="2011AFDABC194A0B97308A26716113E4"/>
  </w:style>
  <w:style w:type="paragraph" w:customStyle="1" w:styleId="AE1BE560B63E462F835C4CB24E8DDED3">
    <w:name w:val="AE1BE560B63E462F835C4CB24E8DDED3"/>
  </w:style>
  <w:style w:type="paragraph" w:customStyle="1" w:styleId="AD34836086D4432F8D042A3990FE78C3">
    <w:name w:val="AD34836086D4432F8D042A3990FE78C3"/>
  </w:style>
  <w:style w:type="paragraph" w:customStyle="1" w:styleId="54232F6623DE4D75BB703F864711C890">
    <w:name w:val="54232F6623DE4D75BB703F864711C890"/>
  </w:style>
  <w:style w:type="paragraph" w:customStyle="1" w:styleId="9033D87743CE4E039BB4A28ADF43024C">
    <w:name w:val="9033D87743CE4E039BB4A28ADF43024C"/>
  </w:style>
  <w:style w:type="paragraph" w:customStyle="1" w:styleId="B1B0BF0AA1034CF7B5D7EF12BBCA0F88">
    <w:name w:val="B1B0BF0AA1034CF7B5D7EF12BBCA0F88"/>
  </w:style>
  <w:style w:type="paragraph" w:customStyle="1" w:styleId="9FFA8DEC19AD4EB1A09E0C909A4E78AC">
    <w:name w:val="9FFA8DEC19AD4EB1A09E0C909A4E78AC"/>
  </w:style>
  <w:style w:type="paragraph" w:customStyle="1" w:styleId="2D1E9EE6B2754732B4A488C3CFB3C1A2">
    <w:name w:val="2D1E9EE6B2754732B4A488C3CFB3C1A2"/>
  </w:style>
  <w:style w:type="paragraph" w:customStyle="1" w:styleId="EA72165A4A2C4F229F5066119F244BE1">
    <w:name w:val="EA72165A4A2C4F229F5066119F244BE1"/>
  </w:style>
  <w:style w:type="paragraph" w:customStyle="1" w:styleId="F13EDE83356E4A6EA56B51734B27CD68">
    <w:name w:val="F13EDE83356E4A6EA56B51734B27CD68"/>
  </w:style>
  <w:style w:type="paragraph" w:customStyle="1" w:styleId="4B8E2360A3D14CF98AE8558F64E62E60">
    <w:name w:val="4B8E2360A3D14CF98AE8558F64E62E60"/>
  </w:style>
  <w:style w:type="paragraph" w:customStyle="1" w:styleId="DB2E312E0A434E708DBBF93F7F2DBAC3">
    <w:name w:val="DB2E312E0A434E708DBBF93F7F2DBAC3"/>
  </w:style>
  <w:style w:type="paragraph" w:customStyle="1" w:styleId="3DC3BEF621E1490486BD2E93DB0AEFA8">
    <w:name w:val="3DC3BEF621E1490486BD2E93DB0AEFA8"/>
  </w:style>
  <w:style w:type="paragraph" w:customStyle="1" w:styleId="C29E9E3ABED14B04BCC2397EE1BFA55F">
    <w:name w:val="C29E9E3ABED14B04BCC2397EE1BFA55F"/>
  </w:style>
  <w:style w:type="paragraph" w:customStyle="1" w:styleId="1FAC64A13B274030B90D3B86EE11C627">
    <w:name w:val="1FAC64A13B274030B90D3B86EE11C627"/>
  </w:style>
  <w:style w:type="paragraph" w:customStyle="1" w:styleId="B96192DFCE254BDC9E64101958A39A75">
    <w:name w:val="B96192DFCE254BDC9E64101958A39A75"/>
  </w:style>
  <w:style w:type="paragraph" w:customStyle="1" w:styleId="DB4F4C717CF245A684D247BE44DCAD08">
    <w:name w:val="DB4F4C717CF245A684D247BE44DCAD08"/>
  </w:style>
  <w:style w:type="paragraph" w:customStyle="1" w:styleId="C198AB2D92F14EEBA633958EB332A32E">
    <w:name w:val="C198AB2D92F14EEBA633958EB332A32E"/>
  </w:style>
  <w:style w:type="paragraph" w:customStyle="1" w:styleId="47C639A3C2D6422BA0400D2B9AE0B343">
    <w:name w:val="47C639A3C2D6422BA0400D2B9AE0B343"/>
  </w:style>
  <w:style w:type="paragraph" w:customStyle="1" w:styleId="7B66E481BFBC476D9B313038B63BAA11">
    <w:name w:val="7B66E481BFBC476D9B313038B63BAA11"/>
  </w:style>
  <w:style w:type="paragraph" w:customStyle="1" w:styleId="19F03DB310A942669BF4D9847288FB35">
    <w:name w:val="19F03DB310A942669BF4D9847288FB35"/>
  </w:style>
  <w:style w:type="paragraph" w:customStyle="1" w:styleId="B5E126823BC748C7AA39BB36F9C8386B">
    <w:name w:val="B5E126823BC748C7AA39BB36F9C8386B"/>
  </w:style>
  <w:style w:type="paragraph" w:customStyle="1" w:styleId="EDB465712A32409A8FD25D802234B44A">
    <w:name w:val="EDB465712A32409A8FD25D802234B44A"/>
  </w:style>
  <w:style w:type="paragraph" w:customStyle="1" w:styleId="99839E7FD09546B3A7D6FD542CBC98CE">
    <w:name w:val="99839E7FD09546B3A7D6FD542CBC98CE"/>
  </w:style>
  <w:style w:type="paragraph" w:customStyle="1" w:styleId="A6B6ADBD77194918926453181364C289">
    <w:name w:val="A6B6ADBD77194918926453181364C289"/>
  </w:style>
  <w:style w:type="paragraph" w:customStyle="1" w:styleId="F0E061A22A59461AB4162B01A3A235F6">
    <w:name w:val="F0E061A22A59461AB4162B01A3A235F6"/>
  </w:style>
  <w:style w:type="paragraph" w:customStyle="1" w:styleId="50AA9A3792914A51945A4B06FA086064">
    <w:name w:val="50AA9A3792914A51945A4B06FA086064"/>
  </w:style>
  <w:style w:type="paragraph" w:customStyle="1" w:styleId="0A741ACC52634844A80F7426B66CB229">
    <w:name w:val="0A741ACC52634844A80F7426B66CB229"/>
  </w:style>
  <w:style w:type="paragraph" w:customStyle="1" w:styleId="B989FE7E61DB4CD7887B0C5A80F500B0">
    <w:name w:val="B989FE7E61DB4CD7887B0C5A80F500B0"/>
  </w:style>
  <w:style w:type="character" w:styleId="PlaceholderText">
    <w:name w:val="Placeholder Text"/>
    <w:basedOn w:val="DefaultParagraphFont"/>
    <w:uiPriority w:val="99"/>
    <w:semiHidden/>
    <w:rPr>
      <w:rFonts w:ascii="Calibri" w:hAnsi="Calibri" w:cs="Calibri"/>
      <w:color w:val="808080"/>
    </w:rPr>
  </w:style>
  <w:style w:type="paragraph" w:customStyle="1" w:styleId="6EDC16582E3B4E50B6BE3D6B5A164D08">
    <w:name w:val="6EDC16582E3B4E50B6BE3D6B5A164D08"/>
  </w:style>
  <w:style w:type="paragraph" w:customStyle="1" w:styleId="0CAAAB45327F4D5FB7E0D4F24ED2552F">
    <w:name w:val="0CAAAB45327F4D5FB7E0D4F24ED2552F"/>
  </w:style>
  <w:style w:type="paragraph" w:customStyle="1" w:styleId="B270E170374E45A7A356E1D227114C2A">
    <w:name w:val="B270E170374E45A7A356E1D227114C2A"/>
  </w:style>
  <w:style w:type="paragraph" w:customStyle="1" w:styleId="5985EE2E21A64C11937408B5C08AAD3A">
    <w:name w:val="5985EE2E21A64C11937408B5C08AAD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Blauwe bollen cv.dotx</Template>
  <TotalTime>0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2026-01-15T17:42:00Z</dcterms:created>
  <dcterms:modified xsi:type="dcterms:W3CDTF">2026-01-15T17:42:00Z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